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67482E31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4ED022F" w14:textId="1C9E6929" w:rsidR="003D1B71" w:rsidRDefault="00E570D2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04350A7D" wp14:editId="076A8673">
                  <wp:extent cx="1531620" cy="1865376"/>
                  <wp:effectExtent l="95250" t="76200" r="106680" b="9734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1865376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379A08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C1185D6" w14:textId="2FA05587" w:rsidR="003D1B71" w:rsidRPr="00310F17" w:rsidRDefault="00E570D2" w:rsidP="00310F17">
            <w:pPr>
              <w:pStyle w:val="Title"/>
            </w:pPr>
            <w:r>
              <w:t>Hemant Ajay</w:t>
            </w:r>
            <w:r w:rsidR="00C1172D">
              <w:t xml:space="preserve"> </w:t>
            </w:r>
            <w:r>
              <w:t>Sharm</w:t>
            </w:r>
            <w:r w:rsidR="00C1172D">
              <w:t>a</w:t>
            </w:r>
          </w:p>
        </w:tc>
      </w:tr>
      <w:tr w:rsidR="003D1B71" w14:paraId="08EB828E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57210AA1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9A1B3D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FEED359" w14:textId="77777777" w:rsidR="00B844CF" w:rsidRDefault="00B844CF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16103B08" w14:textId="1491EC13" w:rsidR="00B844CF" w:rsidRDefault="00B844CF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 xml:space="preserve">AIM </w:t>
            </w:r>
          </w:p>
          <w:p w14:paraId="55E39C61" w14:textId="1504AF0E" w:rsidR="00B844CF" w:rsidRPr="00B844CF" w:rsidRDefault="00B844CF" w:rsidP="00B844CF">
            <w:r>
              <w:t xml:space="preserve">To gain new experience &amp; to utilize my interpersonal skills to achieve goals. Also be always creative &amp; develop multifunctional skill so as to be innovative hardworking &amp; adaptive. </w:t>
            </w:r>
          </w:p>
          <w:p w14:paraId="3B7DAB94" w14:textId="4F18DE72" w:rsidR="003D1B71" w:rsidRPr="00E572D6" w:rsidRDefault="00C1172D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EXPERIENCE</w:t>
            </w:r>
          </w:p>
          <w:p w14:paraId="451C656C" w14:textId="1828256D" w:rsidR="00B844CF" w:rsidRDefault="00691264" w:rsidP="00B844CF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Dec,201</w:t>
            </w:r>
            <w:r w:rsidR="0098250B">
              <w:rPr>
                <w:rFonts w:ascii="Calibri" w:hAnsi="Calibri" w:cs="Calibri"/>
              </w:rPr>
              <w:t>8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Feb,20</w:t>
            </w:r>
            <w:r w:rsidR="00B844CF">
              <w:rPr>
                <w:rFonts w:ascii="Calibri" w:hAnsi="Calibri" w:cs="Calibri"/>
              </w:rPr>
              <w:t>2</w:t>
            </w:r>
            <w:r w:rsidR="0098250B">
              <w:rPr>
                <w:rFonts w:ascii="Calibri" w:hAnsi="Calibri" w:cs="Calibri"/>
              </w:rPr>
              <w:t>1</w:t>
            </w:r>
          </w:p>
          <w:p w14:paraId="3D4D48E9" w14:textId="5F19398D" w:rsidR="003D1B71" w:rsidRDefault="00691264" w:rsidP="00B844CF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HDFC BANK</w:t>
            </w:r>
            <w:r w:rsidR="00B844CF">
              <w:rPr>
                <w:rFonts w:ascii="Calibri" w:hAnsi="Calibri" w:cs="Calibri"/>
              </w:rPr>
              <w:t>, Jaipur</w:t>
            </w:r>
          </w:p>
          <w:p w14:paraId="2426CF4F" w14:textId="77777777" w:rsidR="00B844CF" w:rsidRPr="00740017" w:rsidRDefault="00B844CF" w:rsidP="00B844CF">
            <w:pPr>
              <w:pStyle w:val="Dates"/>
              <w:rPr>
                <w:rFonts w:ascii="Calibri" w:hAnsi="Calibri" w:cs="Calibri"/>
              </w:rPr>
            </w:pPr>
          </w:p>
          <w:p w14:paraId="5FBDB1A4" w14:textId="4E09FD7B" w:rsidR="003D1B71" w:rsidRDefault="00B844CF" w:rsidP="00B844CF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  <w:lang w:val="en-IN"/>
              </w:rPr>
            </w:pPr>
            <w:r>
              <w:rPr>
                <w:rFonts w:ascii="Calibri" w:hAnsi="Calibri" w:cs="Calibri"/>
                <w:lang w:val="en-IN"/>
              </w:rPr>
              <w:t xml:space="preserve">Validating and Uploading </w:t>
            </w:r>
            <w:r w:rsidR="00970E18">
              <w:rPr>
                <w:rFonts w:ascii="Calibri" w:hAnsi="Calibri" w:cs="Calibri"/>
                <w:lang w:val="en-IN"/>
              </w:rPr>
              <w:t xml:space="preserve">vehicle </w:t>
            </w:r>
            <w:r>
              <w:rPr>
                <w:rFonts w:ascii="Calibri" w:hAnsi="Calibri" w:cs="Calibri"/>
                <w:lang w:val="en-IN"/>
              </w:rPr>
              <w:t>loan files into system software</w:t>
            </w:r>
          </w:p>
          <w:p w14:paraId="291BA846" w14:textId="77D7C667" w:rsidR="00B844CF" w:rsidRDefault="00B844CF" w:rsidP="00B844CF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  <w:lang w:val="en-IN"/>
              </w:rPr>
            </w:pPr>
            <w:r>
              <w:rPr>
                <w:rFonts w:ascii="Calibri" w:hAnsi="Calibri" w:cs="Calibri"/>
                <w:lang w:val="en-IN"/>
              </w:rPr>
              <w:t>Client dealings and Managerial discussions</w:t>
            </w:r>
          </w:p>
          <w:p w14:paraId="7592E742" w14:textId="725E34B6" w:rsidR="00970E18" w:rsidRPr="00970E18" w:rsidRDefault="00970E18" w:rsidP="00970E18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  <w:lang w:val="en-IN"/>
              </w:rPr>
            </w:pPr>
            <w:r>
              <w:rPr>
                <w:rFonts w:ascii="Calibri" w:hAnsi="Calibri" w:cs="Calibri"/>
                <w:lang w:val="en-IN"/>
              </w:rPr>
              <w:t>Handling and Processing finance related credentials</w:t>
            </w:r>
          </w:p>
          <w:p w14:paraId="50C3B0AC" w14:textId="3992F684" w:rsidR="00970E18" w:rsidRDefault="00970E18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SOFTWARE SKILLS</w:t>
            </w:r>
          </w:p>
          <w:p w14:paraId="319C7167" w14:textId="59B74912" w:rsidR="00970E18" w:rsidRDefault="00970E18" w:rsidP="00970E18"/>
          <w:p w14:paraId="6BFD6A02" w14:textId="7A12210B" w:rsidR="00970E18" w:rsidRDefault="00970E18" w:rsidP="00970E18">
            <w:pPr>
              <w:pStyle w:val="ListParagraph"/>
              <w:numPr>
                <w:ilvl w:val="0"/>
                <w:numId w:val="6"/>
              </w:numPr>
            </w:pPr>
            <w:r>
              <w:t>Microsoft Office</w:t>
            </w:r>
          </w:p>
          <w:p w14:paraId="248A8AEC" w14:textId="3D98875D" w:rsidR="00970E18" w:rsidRDefault="00970E18" w:rsidP="00970E18">
            <w:pPr>
              <w:pStyle w:val="ListParagraph"/>
              <w:numPr>
                <w:ilvl w:val="0"/>
                <w:numId w:val="6"/>
              </w:numPr>
            </w:pPr>
            <w:r>
              <w:t>Adobe Photoshop</w:t>
            </w:r>
          </w:p>
          <w:p w14:paraId="1F8DD91F" w14:textId="27D915C6" w:rsidR="00970E18" w:rsidRDefault="00970E18" w:rsidP="00970E18">
            <w:pPr>
              <w:pStyle w:val="ListParagraph"/>
              <w:numPr>
                <w:ilvl w:val="0"/>
                <w:numId w:val="6"/>
              </w:numPr>
            </w:pPr>
            <w:r>
              <w:t xml:space="preserve">C, C++ </w:t>
            </w:r>
            <w:r w:rsidR="00B9228A">
              <w:t>,</w:t>
            </w:r>
            <w:r>
              <w:t xml:space="preserve"> HTML</w:t>
            </w:r>
            <w:r w:rsidR="00B9228A">
              <w:t>5, CSS, JavaScript</w:t>
            </w:r>
          </w:p>
          <w:p w14:paraId="5EDE9C34" w14:textId="7F62805B" w:rsidR="00B9228A" w:rsidRDefault="00B9228A" w:rsidP="00970E18">
            <w:pPr>
              <w:pStyle w:val="ListParagraph"/>
              <w:numPr>
                <w:ilvl w:val="0"/>
                <w:numId w:val="6"/>
              </w:numPr>
            </w:pPr>
            <w:r>
              <w:t>React, Node Js, Mongoddb, Express JS</w:t>
            </w:r>
          </w:p>
          <w:p w14:paraId="17C55B0E" w14:textId="6755B798" w:rsidR="00970E18" w:rsidRDefault="00970E18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SOFT SKILLS</w:t>
            </w:r>
          </w:p>
          <w:p w14:paraId="5E7128B8" w14:textId="0C57D754" w:rsidR="00970E18" w:rsidRDefault="0098250B" w:rsidP="00970E18">
            <w:pPr>
              <w:pStyle w:val="ListParagraph"/>
              <w:numPr>
                <w:ilvl w:val="0"/>
                <w:numId w:val="7"/>
              </w:numPr>
            </w:pPr>
            <w:r>
              <w:t xml:space="preserve">Excellent </w:t>
            </w:r>
            <w:r w:rsidR="00B9228A">
              <w:t>problem-solving</w:t>
            </w:r>
            <w:r>
              <w:t xml:space="preserve"> ability</w:t>
            </w:r>
          </w:p>
          <w:p w14:paraId="52AD544C" w14:textId="764DF9D8" w:rsidR="0098250B" w:rsidRDefault="0098250B" w:rsidP="00970E18">
            <w:pPr>
              <w:pStyle w:val="ListParagraph"/>
              <w:numPr>
                <w:ilvl w:val="0"/>
                <w:numId w:val="7"/>
              </w:numPr>
            </w:pPr>
            <w:r>
              <w:t xml:space="preserve">Good organizational and time management skills </w:t>
            </w:r>
          </w:p>
          <w:p w14:paraId="2876C9C8" w14:textId="00E363E7" w:rsidR="0098250B" w:rsidRDefault="0098250B" w:rsidP="00970E18">
            <w:pPr>
              <w:pStyle w:val="ListParagraph"/>
              <w:numPr>
                <w:ilvl w:val="0"/>
                <w:numId w:val="7"/>
              </w:numPr>
            </w:pPr>
            <w:r>
              <w:t>Strong verbal and written communication</w:t>
            </w:r>
          </w:p>
          <w:p w14:paraId="67F8F1EF" w14:textId="726CE6C3" w:rsidR="00970E18" w:rsidRDefault="0098250B" w:rsidP="00AC6C7E">
            <w:pPr>
              <w:pStyle w:val="ListParagraph"/>
              <w:numPr>
                <w:ilvl w:val="0"/>
                <w:numId w:val="7"/>
              </w:numPr>
            </w:pPr>
            <w:r>
              <w:t>Decision making capabilities with risk analyses</w:t>
            </w:r>
          </w:p>
          <w:p w14:paraId="56DDBA27" w14:textId="65C76CB0" w:rsidR="00691A39" w:rsidRPr="0098250B" w:rsidRDefault="00691A39" w:rsidP="00AC6C7E">
            <w:pPr>
              <w:pStyle w:val="ListParagraph"/>
              <w:numPr>
                <w:ilvl w:val="0"/>
                <w:numId w:val="7"/>
              </w:numPr>
            </w:pPr>
            <w:r>
              <w:t>Emotional Intelligence</w:t>
            </w:r>
          </w:p>
          <w:p w14:paraId="008F0EB8" w14:textId="77777777" w:rsidR="0098250B" w:rsidRDefault="0098250B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49307853" w14:textId="48E62355" w:rsidR="00C1172D" w:rsidRPr="00C1172D" w:rsidRDefault="00C1172D" w:rsidP="00C1172D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26BFC42A7C104DB98C4978828A33AEF1"/>
              </w:placeholder>
              <w:temporary/>
              <w:showingPlcHdr/>
              <w15:appearance w15:val="hidden"/>
            </w:sdtPr>
            <w:sdtContent>
              <w:p w14:paraId="0B54C0DD" w14:textId="4353794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1887802E" w14:textId="3A530488" w:rsidR="0098250B" w:rsidRDefault="0098250B" w:rsidP="00353B60">
            <w:pPr>
              <w:pStyle w:val="SchoolName"/>
            </w:pPr>
            <w:r>
              <w:t>10</w:t>
            </w:r>
            <w:r w:rsidRPr="0098250B">
              <w:rPr>
                <w:vertAlign w:val="superscript"/>
              </w:rPr>
              <w:t>th</w:t>
            </w:r>
            <w:r>
              <w:t xml:space="preserve"> (2014)</w:t>
            </w:r>
            <w:r w:rsidR="00642AD2">
              <w:t xml:space="preserve"> </w:t>
            </w:r>
            <w:r>
              <w:t xml:space="preserve"> </w:t>
            </w:r>
          </w:p>
          <w:p w14:paraId="4D77A16C" w14:textId="1DE19CE4" w:rsidR="003D1B71" w:rsidRPr="00691A39" w:rsidRDefault="00642AD2" w:rsidP="00353B60">
            <w:pPr>
              <w:pStyle w:val="SchoolName"/>
              <w:rPr>
                <w:b w:val="0"/>
                <w:bCs/>
              </w:rPr>
            </w:pPr>
            <w:r w:rsidRPr="00691A39">
              <w:rPr>
                <w:b w:val="0"/>
                <w:bCs/>
              </w:rPr>
              <w:t>Subodh Public School</w:t>
            </w:r>
            <w:r w:rsidR="003D1B71" w:rsidRPr="00691A39">
              <w:rPr>
                <w:b w:val="0"/>
                <w:bCs/>
              </w:rPr>
              <w:t xml:space="preserve">, </w:t>
            </w:r>
            <w:r w:rsidRPr="00691A39">
              <w:rPr>
                <w:b w:val="0"/>
                <w:bCs/>
              </w:rPr>
              <w:t>Jaipur, Rajasthan</w:t>
            </w:r>
          </w:p>
          <w:p w14:paraId="734C953E" w14:textId="27026ECD" w:rsidR="00253B4A" w:rsidRPr="00691A39" w:rsidRDefault="00253B4A" w:rsidP="00353B60">
            <w:pPr>
              <w:pStyle w:val="SchoolName"/>
              <w:rPr>
                <w:b w:val="0"/>
                <w:bCs/>
              </w:rPr>
            </w:pPr>
            <w:r w:rsidRPr="00691A39">
              <w:rPr>
                <w:b w:val="0"/>
                <w:bCs/>
              </w:rPr>
              <w:t xml:space="preserve">Agg – </w:t>
            </w:r>
            <w:r w:rsidR="00B9228A">
              <w:rPr>
                <w:b w:val="0"/>
                <w:bCs/>
              </w:rPr>
              <w:t>6</w:t>
            </w:r>
            <w:r w:rsidRPr="00691A39">
              <w:rPr>
                <w:b w:val="0"/>
                <w:bCs/>
              </w:rPr>
              <w:t>0 %</w:t>
            </w:r>
          </w:p>
          <w:p w14:paraId="7C675E35" w14:textId="77777777" w:rsidR="0098250B" w:rsidRPr="00691A39" w:rsidRDefault="0098250B" w:rsidP="00353B60">
            <w:pPr>
              <w:pStyle w:val="SchoolName"/>
              <w:rPr>
                <w:b w:val="0"/>
                <w:bCs/>
              </w:rPr>
            </w:pPr>
          </w:p>
          <w:p w14:paraId="1FC25BE3" w14:textId="77777777" w:rsidR="00253B4A" w:rsidRDefault="0098250B" w:rsidP="00353B60">
            <w:pPr>
              <w:pStyle w:val="SchoolName"/>
            </w:pPr>
            <w:r>
              <w:t>12</w:t>
            </w:r>
            <w:r w:rsidRPr="0098250B">
              <w:rPr>
                <w:vertAlign w:val="superscript"/>
              </w:rPr>
              <w:t>th</w:t>
            </w:r>
            <w:r>
              <w:t xml:space="preserve"> (2016) </w:t>
            </w:r>
          </w:p>
          <w:p w14:paraId="02249A8D" w14:textId="356FD838" w:rsidR="00642AD2" w:rsidRPr="00691A39" w:rsidRDefault="00642AD2" w:rsidP="00353B60">
            <w:pPr>
              <w:pStyle w:val="SchoolName"/>
              <w:rPr>
                <w:b w:val="0"/>
                <w:bCs/>
              </w:rPr>
            </w:pPr>
            <w:r w:rsidRPr="00691A39">
              <w:rPr>
                <w:b w:val="0"/>
                <w:bCs/>
              </w:rPr>
              <w:t>Blue Heaven Vidayalaya, Jaipur, Rajasthan</w:t>
            </w:r>
          </w:p>
          <w:p w14:paraId="1EC6BBA8" w14:textId="14DFC6CC" w:rsidR="00253B4A" w:rsidRPr="00691A39" w:rsidRDefault="00253B4A" w:rsidP="00353B60">
            <w:pPr>
              <w:pStyle w:val="SchoolName"/>
              <w:rPr>
                <w:b w:val="0"/>
                <w:bCs/>
              </w:rPr>
            </w:pPr>
            <w:r w:rsidRPr="00691A39">
              <w:rPr>
                <w:b w:val="0"/>
                <w:bCs/>
              </w:rPr>
              <w:t xml:space="preserve">Agg – </w:t>
            </w:r>
            <w:r w:rsidR="00B9228A">
              <w:rPr>
                <w:b w:val="0"/>
                <w:bCs/>
              </w:rPr>
              <w:t>54</w:t>
            </w:r>
            <w:r w:rsidRPr="00691A39">
              <w:rPr>
                <w:b w:val="0"/>
                <w:bCs/>
              </w:rPr>
              <w:t xml:space="preserve"> %</w:t>
            </w:r>
          </w:p>
          <w:p w14:paraId="6BE97572" w14:textId="77777777" w:rsidR="0098250B" w:rsidRPr="00740017" w:rsidRDefault="0098250B" w:rsidP="00353B60">
            <w:pPr>
              <w:pStyle w:val="SchoolName"/>
            </w:pPr>
          </w:p>
          <w:p w14:paraId="0F0A7175" w14:textId="7DF01D83" w:rsidR="00253B4A" w:rsidRDefault="00642AD2" w:rsidP="00642AD2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Graduation</w:t>
            </w:r>
            <w:r w:rsidR="0098250B">
              <w:rPr>
                <w:rFonts w:ascii="Calibri" w:hAnsi="Calibri" w:cs="Calibri"/>
                <w:b/>
                <w:bCs/>
              </w:rPr>
              <w:t xml:space="preserve"> (2016-2020)</w:t>
            </w:r>
          </w:p>
          <w:p w14:paraId="01787C7D" w14:textId="7FA91955" w:rsidR="003D1B71" w:rsidRPr="00691A39" w:rsidRDefault="0098250B" w:rsidP="00642AD2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691A39">
              <w:rPr>
                <w:rFonts w:ascii="Calibri" w:hAnsi="Calibri" w:cs="Calibri"/>
              </w:rPr>
              <w:t xml:space="preserve">Bachelor of Science, </w:t>
            </w:r>
            <w:r w:rsidR="00642AD2" w:rsidRPr="00691A39">
              <w:rPr>
                <w:rFonts w:ascii="Calibri" w:hAnsi="Calibri" w:cs="Calibri"/>
              </w:rPr>
              <w:t>University of Rajasthan</w:t>
            </w:r>
          </w:p>
          <w:p w14:paraId="153DBDB4" w14:textId="0E54B752" w:rsidR="00253B4A" w:rsidRDefault="00253B4A" w:rsidP="00642AD2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691A39">
              <w:rPr>
                <w:rFonts w:ascii="Calibri" w:hAnsi="Calibri" w:cs="Calibri"/>
              </w:rPr>
              <w:t xml:space="preserve">Agg – </w:t>
            </w:r>
            <w:r w:rsidR="00B9228A">
              <w:rPr>
                <w:rFonts w:ascii="Calibri" w:hAnsi="Calibri" w:cs="Calibri"/>
              </w:rPr>
              <w:t>58</w:t>
            </w:r>
            <w:r w:rsidRPr="00691A39">
              <w:rPr>
                <w:rFonts w:ascii="Calibri" w:hAnsi="Calibri" w:cs="Calibri"/>
              </w:rPr>
              <w:t xml:space="preserve"> %</w:t>
            </w:r>
          </w:p>
          <w:p w14:paraId="5305F43E" w14:textId="77777777" w:rsidR="00C1172D" w:rsidRPr="00691A39" w:rsidRDefault="00C1172D" w:rsidP="00642AD2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</w:p>
          <w:p w14:paraId="0CCFF67D" w14:textId="160FAD02" w:rsidR="00253B4A" w:rsidRDefault="00253B4A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C</w:t>
            </w:r>
            <w:r w:rsidR="00691A39">
              <w:rPr>
                <w:rFonts w:ascii="Calibri" w:hAnsi="Calibri" w:cs="Calibri"/>
                <w:color w:val="0072C7"/>
              </w:rPr>
              <w:t>O-CURRICULAR ACHIEVEMENTS</w:t>
            </w:r>
          </w:p>
          <w:p w14:paraId="3C340926" w14:textId="4BEF6107" w:rsidR="00253B4A" w:rsidRDefault="00253B4A" w:rsidP="00253B4A">
            <w:pPr>
              <w:pStyle w:val="ListParagraph"/>
              <w:numPr>
                <w:ilvl w:val="0"/>
                <w:numId w:val="8"/>
              </w:numPr>
            </w:pPr>
            <w:r>
              <w:t>Scouts and Guides C</w:t>
            </w:r>
            <w:r w:rsidR="00691A39">
              <w:t xml:space="preserve">amps </w:t>
            </w:r>
          </w:p>
          <w:p w14:paraId="29713BB8" w14:textId="64036BFB" w:rsidR="00253B4A" w:rsidRDefault="00253B4A" w:rsidP="00253B4A">
            <w:pPr>
              <w:pStyle w:val="ListParagraph"/>
              <w:numPr>
                <w:ilvl w:val="0"/>
                <w:numId w:val="8"/>
              </w:numPr>
            </w:pPr>
            <w:r>
              <w:t>School football team captain</w:t>
            </w:r>
          </w:p>
          <w:p w14:paraId="72526EBF" w14:textId="007B394B" w:rsidR="00253B4A" w:rsidRDefault="00253B4A" w:rsidP="00253B4A">
            <w:pPr>
              <w:pStyle w:val="ListParagraph"/>
              <w:numPr>
                <w:ilvl w:val="0"/>
                <w:numId w:val="8"/>
              </w:numPr>
            </w:pPr>
            <w:r>
              <w:t>Nukkad Natak events</w:t>
            </w:r>
          </w:p>
          <w:p w14:paraId="1251A4AD" w14:textId="51FDCD07" w:rsidR="00253B4A" w:rsidRDefault="00253B4A" w:rsidP="00253B4A">
            <w:pPr>
              <w:pStyle w:val="ListParagraph"/>
              <w:numPr>
                <w:ilvl w:val="0"/>
                <w:numId w:val="8"/>
              </w:numPr>
            </w:pPr>
            <w:r>
              <w:t>Blood Donation Camps participation</w:t>
            </w:r>
          </w:p>
          <w:p w14:paraId="10AF612F" w14:textId="77777777" w:rsidR="00253B4A" w:rsidRPr="00253B4A" w:rsidRDefault="00253B4A" w:rsidP="00253B4A">
            <w:pPr>
              <w:pStyle w:val="ListParagraph"/>
              <w:numPr>
                <w:ilvl w:val="0"/>
                <w:numId w:val="0"/>
              </w:numPr>
              <w:ind w:left="720"/>
            </w:pPr>
          </w:p>
          <w:p w14:paraId="04A0146A" w14:textId="60A2B4F7" w:rsidR="00691A39" w:rsidRDefault="00691A39" w:rsidP="00C1172D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 xml:space="preserve">DECLARATION </w:t>
            </w:r>
          </w:p>
          <w:p w14:paraId="5D05447E" w14:textId="77777777" w:rsidR="00C1172D" w:rsidRPr="00C1172D" w:rsidRDefault="00C1172D" w:rsidP="00C1172D"/>
          <w:p w14:paraId="461140DC" w14:textId="516FDA6C" w:rsidR="00B844CF" w:rsidRDefault="00691A39" w:rsidP="00B844CF">
            <w:r>
              <w:t>I hereby declare that all above information is true &amp; correct to the best of my knowledge &amp; belief.</w:t>
            </w:r>
          </w:p>
          <w:p w14:paraId="4666E59C" w14:textId="74835FE5" w:rsidR="00B844CF" w:rsidRDefault="00B844CF" w:rsidP="00B844CF"/>
          <w:p w14:paraId="6F02C64E" w14:textId="587E90C0" w:rsidR="00B844CF" w:rsidRDefault="00B844CF" w:rsidP="00B844CF"/>
          <w:p w14:paraId="0A83FDAE" w14:textId="04A7AD38" w:rsidR="00B844CF" w:rsidRDefault="00B844CF" w:rsidP="00B844CF"/>
          <w:p w14:paraId="2FACE8E1" w14:textId="77777777" w:rsidR="00B844CF" w:rsidRPr="00B844CF" w:rsidRDefault="00B844CF" w:rsidP="00B844CF"/>
          <w:p w14:paraId="7389CF88" w14:textId="2A06FAC3"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239BCBB7" w14:textId="77777777" w:rsidTr="003D1B71">
        <w:trPr>
          <w:trHeight w:val="1164"/>
        </w:trPr>
        <w:tc>
          <w:tcPr>
            <w:tcW w:w="720" w:type="dxa"/>
          </w:tcPr>
          <w:p w14:paraId="4DFC35A9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FA37773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D2A559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C214688" w14:textId="77777777" w:rsidR="003D1B71" w:rsidRPr="00590471" w:rsidRDefault="003D1B71" w:rsidP="00222466"/>
        </w:tc>
      </w:tr>
      <w:tr w:rsidR="003D1B71" w14:paraId="60B1D93A" w14:textId="77777777" w:rsidTr="003D1B71">
        <w:trPr>
          <w:trHeight w:val="543"/>
        </w:trPr>
        <w:tc>
          <w:tcPr>
            <w:tcW w:w="720" w:type="dxa"/>
          </w:tcPr>
          <w:p w14:paraId="2AE2EC2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E8A17EA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D2F1B79" wp14:editId="133DE07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D94FF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2C448FE" w14:textId="03ADAD6F" w:rsidR="003D1B71" w:rsidRPr="00380FD1" w:rsidRDefault="00E570D2" w:rsidP="00380FD1">
            <w:pPr>
              <w:pStyle w:val="Information"/>
            </w:pPr>
            <w:r>
              <w:t>300, Kesar Nagar near aadinath</w:t>
            </w:r>
            <w:r w:rsidR="00691264">
              <w:t xml:space="preserve"> hospital, Muhana mandi</w:t>
            </w:r>
          </w:p>
          <w:p w14:paraId="6F312212" w14:textId="2947B17F" w:rsidR="003D1B71" w:rsidRPr="00380FD1" w:rsidRDefault="00691264" w:rsidP="00380FD1">
            <w:pPr>
              <w:pStyle w:val="Information"/>
            </w:pPr>
            <w:r>
              <w:t>Jaipur,302020</w:t>
            </w:r>
          </w:p>
        </w:tc>
        <w:tc>
          <w:tcPr>
            <w:tcW w:w="423" w:type="dxa"/>
            <w:vMerge/>
          </w:tcPr>
          <w:p w14:paraId="4AF4F8A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2F4496E" w14:textId="77777777" w:rsidR="003D1B71" w:rsidRDefault="003D1B71" w:rsidP="005801E5">
            <w:pPr>
              <w:pStyle w:val="Heading1"/>
            </w:pPr>
          </w:p>
        </w:tc>
      </w:tr>
      <w:tr w:rsidR="003D1B71" w14:paraId="52A493C1" w14:textId="77777777" w:rsidTr="003D1B71">
        <w:trPr>
          <w:trHeight w:val="183"/>
        </w:trPr>
        <w:tc>
          <w:tcPr>
            <w:tcW w:w="720" w:type="dxa"/>
          </w:tcPr>
          <w:p w14:paraId="21E75EDD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42F0121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A4B155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D7EC051" w14:textId="77777777" w:rsidR="003D1B71" w:rsidRDefault="003D1B71" w:rsidP="005801E5">
            <w:pPr>
              <w:pStyle w:val="Heading1"/>
            </w:pPr>
          </w:p>
        </w:tc>
      </w:tr>
      <w:tr w:rsidR="003D1B71" w14:paraId="411CEE51" w14:textId="77777777" w:rsidTr="003D1B71">
        <w:trPr>
          <w:trHeight w:val="624"/>
        </w:trPr>
        <w:tc>
          <w:tcPr>
            <w:tcW w:w="720" w:type="dxa"/>
          </w:tcPr>
          <w:p w14:paraId="0EC53306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E4333D6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7D88068" wp14:editId="57C2ED7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277438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3287D99" w14:textId="7B0E9FCB" w:rsidR="003D1B71" w:rsidRPr="00380FD1" w:rsidRDefault="00691264" w:rsidP="00380FD1">
            <w:pPr>
              <w:pStyle w:val="Information"/>
            </w:pPr>
            <w:r>
              <w:t>9024082738</w:t>
            </w:r>
          </w:p>
        </w:tc>
        <w:tc>
          <w:tcPr>
            <w:tcW w:w="423" w:type="dxa"/>
            <w:vMerge/>
          </w:tcPr>
          <w:p w14:paraId="33671CC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5C852CB" w14:textId="77777777" w:rsidR="003D1B71" w:rsidRDefault="003D1B71" w:rsidP="005801E5">
            <w:pPr>
              <w:pStyle w:val="Heading1"/>
            </w:pPr>
          </w:p>
        </w:tc>
      </w:tr>
      <w:tr w:rsidR="003D1B71" w14:paraId="194D807D" w14:textId="77777777" w:rsidTr="003D1B71">
        <w:trPr>
          <w:trHeight w:val="183"/>
        </w:trPr>
        <w:tc>
          <w:tcPr>
            <w:tcW w:w="720" w:type="dxa"/>
          </w:tcPr>
          <w:p w14:paraId="0DEF789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6F1E03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8329F8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91DDA53" w14:textId="77777777" w:rsidR="003D1B71" w:rsidRDefault="003D1B71" w:rsidP="005801E5">
            <w:pPr>
              <w:pStyle w:val="Heading1"/>
            </w:pPr>
          </w:p>
        </w:tc>
      </w:tr>
      <w:tr w:rsidR="003D1B71" w14:paraId="44F58D51" w14:textId="77777777" w:rsidTr="003D1B71">
        <w:trPr>
          <w:trHeight w:val="633"/>
        </w:trPr>
        <w:tc>
          <w:tcPr>
            <w:tcW w:w="720" w:type="dxa"/>
          </w:tcPr>
          <w:p w14:paraId="4D47092F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9383EBE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C1C1C2F" wp14:editId="0D7214E3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DF1848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DCBE3BA" w14:textId="600D9C97" w:rsidR="003D1B71" w:rsidRPr="00380FD1" w:rsidRDefault="00691A39" w:rsidP="00380FD1">
            <w:pPr>
              <w:pStyle w:val="Information"/>
            </w:pPr>
            <w:r>
              <w:t>h</w:t>
            </w:r>
            <w:r w:rsidR="00691264">
              <w:t>emantajaysharma123@gmail.com</w:t>
            </w:r>
          </w:p>
        </w:tc>
        <w:tc>
          <w:tcPr>
            <w:tcW w:w="423" w:type="dxa"/>
            <w:vMerge/>
          </w:tcPr>
          <w:p w14:paraId="51EC353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DC1F589" w14:textId="77777777" w:rsidR="003D1B71" w:rsidRDefault="003D1B71" w:rsidP="005801E5">
            <w:pPr>
              <w:pStyle w:val="Heading1"/>
            </w:pPr>
          </w:p>
        </w:tc>
      </w:tr>
      <w:tr w:rsidR="003D1B71" w14:paraId="454C9F77" w14:textId="77777777" w:rsidTr="003D1B71">
        <w:trPr>
          <w:trHeight w:val="174"/>
        </w:trPr>
        <w:tc>
          <w:tcPr>
            <w:tcW w:w="720" w:type="dxa"/>
          </w:tcPr>
          <w:p w14:paraId="1B3B42B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B7ACAE8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0C7061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E426C97" w14:textId="77777777" w:rsidR="003D1B71" w:rsidRDefault="003D1B71" w:rsidP="005801E5">
            <w:pPr>
              <w:pStyle w:val="Heading1"/>
            </w:pPr>
          </w:p>
        </w:tc>
      </w:tr>
      <w:tr w:rsidR="003D1B71" w14:paraId="7C1ACFBE" w14:textId="77777777" w:rsidTr="003D1B71">
        <w:trPr>
          <w:trHeight w:val="633"/>
        </w:trPr>
        <w:tc>
          <w:tcPr>
            <w:tcW w:w="720" w:type="dxa"/>
          </w:tcPr>
          <w:p w14:paraId="278E846E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17B2E87" w14:textId="655FBB08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0DB4BE39" w14:textId="38FD3825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69F247A1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EB2CACD" w14:textId="77777777" w:rsidR="003D1B71" w:rsidRDefault="003D1B71" w:rsidP="005801E5">
            <w:pPr>
              <w:pStyle w:val="Heading1"/>
            </w:pPr>
          </w:p>
        </w:tc>
      </w:tr>
      <w:tr w:rsidR="003D1B71" w14:paraId="6FC3F921" w14:textId="77777777" w:rsidTr="003D1B71">
        <w:trPr>
          <w:trHeight w:val="2448"/>
        </w:trPr>
        <w:tc>
          <w:tcPr>
            <w:tcW w:w="720" w:type="dxa"/>
          </w:tcPr>
          <w:p w14:paraId="2BA0B1D9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ED39531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260F5DF5" w14:textId="77777777" w:rsidR="003D1B71" w:rsidRDefault="003D1B71" w:rsidP="00222466"/>
        </w:tc>
        <w:tc>
          <w:tcPr>
            <w:tcW w:w="6607" w:type="dxa"/>
            <w:vMerge/>
          </w:tcPr>
          <w:p w14:paraId="36943BB9" w14:textId="77777777" w:rsidR="003D1B71" w:rsidRDefault="003D1B71" w:rsidP="00222466"/>
        </w:tc>
      </w:tr>
    </w:tbl>
    <w:p w14:paraId="4C39476C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83A23" w14:textId="77777777" w:rsidR="009B5474" w:rsidRDefault="009B5474" w:rsidP="00590471">
      <w:r>
        <w:separator/>
      </w:r>
    </w:p>
  </w:endnote>
  <w:endnote w:type="continuationSeparator" w:id="0">
    <w:p w14:paraId="3CBC7637" w14:textId="77777777" w:rsidR="009B5474" w:rsidRDefault="009B547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FF3F6" w14:textId="77777777" w:rsidR="009B5474" w:rsidRDefault="009B5474" w:rsidP="00590471">
      <w:r>
        <w:separator/>
      </w:r>
    </w:p>
  </w:footnote>
  <w:footnote w:type="continuationSeparator" w:id="0">
    <w:p w14:paraId="2025DC45" w14:textId="77777777" w:rsidR="009B5474" w:rsidRDefault="009B547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8F487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E6DEFC7" wp14:editId="5A94A3FF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147F16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B2002D2"/>
    <w:multiLevelType w:val="hybridMultilevel"/>
    <w:tmpl w:val="D6BA58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756DE8"/>
    <w:multiLevelType w:val="hybridMultilevel"/>
    <w:tmpl w:val="56405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B59F9"/>
    <w:multiLevelType w:val="hybridMultilevel"/>
    <w:tmpl w:val="C7C67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654BA0"/>
    <w:multiLevelType w:val="hybridMultilevel"/>
    <w:tmpl w:val="E4F05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746DF2"/>
    <w:multiLevelType w:val="hybridMultilevel"/>
    <w:tmpl w:val="74BCC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A82564"/>
    <w:multiLevelType w:val="hybridMultilevel"/>
    <w:tmpl w:val="4C223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526546">
    <w:abstractNumId w:val="1"/>
  </w:num>
  <w:num w:numId="2" w16cid:durableId="384566243">
    <w:abstractNumId w:val="3"/>
  </w:num>
  <w:num w:numId="3" w16cid:durableId="484586320">
    <w:abstractNumId w:val="0"/>
  </w:num>
  <w:num w:numId="4" w16cid:durableId="2036998522">
    <w:abstractNumId w:val="2"/>
  </w:num>
  <w:num w:numId="5" w16cid:durableId="909462463">
    <w:abstractNumId w:val="4"/>
  </w:num>
  <w:num w:numId="6" w16cid:durableId="1684748412">
    <w:abstractNumId w:val="5"/>
  </w:num>
  <w:num w:numId="7" w16cid:durableId="22755714">
    <w:abstractNumId w:val="6"/>
  </w:num>
  <w:num w:numId="8" w16cid:durableId="1576361109">
    <w:abstractNumId w:val="7"/>
  </w:num>
  <w:num w:numId="9" w16cid:durableId="16519086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0D2"/>
    <w:rsid w:val="00060042"/>
    <w:rsid w:val="0008685D"/>
    <w:rsid w:val="00090860"/>
    <w:rsid w:val="00112FD7"/>
    <w:rsid w:val="00150ABD"/>
    <w:rsid w:val="001946FC"/>
    <w:rsid w:val="001E06E9"/>
    <w:rsid w:val="00222466"/>
    <w:rsid w:val="0024753C"/>
    <w:rsid w:val="00253B4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4604E"/>
    <w:rsid w:val="00565C77"/>
    <w:rsid w:val="0056708E"/>
    <w:rsid w:val="005801E5"/>
    <w:rsid w:val="00590471"/>
    <w:rsid w:val="005D01FA"/>
    <w:rsid w:val="00642AD2"/>
    <w:rsid w:val="00653E17"/>
    <w:rsid w:val="00691264"/>
    <w:rsid w:val="00691A39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70E18"/>
    <w:rsid w:val="0098250B"/>
    <w:rsid w:val="009B04FA"/>
    <w:rsid w:val="009B5474"/>
    <w:rsid w:val="009D090F"/>
    <w:rsid w:val="00A31464"/>
    <w:rsid w:val="00A31B16"/>
    <w:rsid w:val="00A33613"/>
    <w:rsid w:val="00A47A8D"/>
    <w:rsid w:val="00AC6C7E"/>
    <w:rsid w:val="00B4158A"/>
    <w:rsid w:val="00B6466C"/>
    <w:rsid w:val="00B844CF"/>
    <w:rsid w:val="00B9228A"/>
    <w:rsid w:val="00BB1B5D"/>
    <w:rsid w:val="00BC22C7"/>
    <w:rsid w:val="00BD195A"/>
    <w:rsid w:val="00C07240"/>
    <w:rsid w:val="00C1172D"/>
    <w:rsid w:val="00C14078"/>
    <w:rsid w:val="00CE1E3D"/>
    <w:rsid w:val="00D053FA"/>
    <w:rsid w:val="00D45489"/>
    <w:rsid w:val="00DC3F0A"/>
    <w:rsid w:val="00E26AED"/>
    <w:rsid w:val="00E570D2"/>
    <w:rsid w:val="00E71AB5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C780CD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6BFC42A7C104DB98C4978828A33AE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6A31F-D9EC-4F2A-A94C-29ECE0CCA486}"/>
      </w:docPartPr>
      <w:docPartBody>
        <w:p w:rsidR="00AC3114" w:rsidRDefault="00000000">
          <w:pPr>
            <w:pStyle w:val="26BFC42A7C104DB98C4978828A33AEF1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197"/>
    <w:rsid w:val="000F6F2D"/>
    <w:rsid w:val="007D7197"/>
    <w:rsid w:val="00A0118C"/>
    <w:rsid w:val="00AC3114"/>
    <w:rsid w:val="00CF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BFC42A7C104DB98C4978828A33AEF1">
    <w:name w:val="26BFC42A7C104DB98C4978828A33AEF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2022-10-04T16:28:00Z</dcterms:created>
  <dcterms:modified xsi:type="dcterms:W3CDTF">2023-03-20T05:33:00Z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